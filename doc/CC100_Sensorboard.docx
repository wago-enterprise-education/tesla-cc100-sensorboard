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49FA1" w14:textId="77777777" w:rsidR="00591A57" w:rsidRPr="00591A57" w:rsidRDefault="00591A57" w:rsidP="00F92F5A">
      <w:pPr>
        <w:pStyle w:val="Titel"/>
        <w:rPr>
          <w:b/>
          <w:bCs/>
          <w:lang w:val="en-US"/>
        </w:rPr>
      </w:pPr>
      <w:r w:rsidRPr="00591A57">
        <w:rPr>
          <w:b/>
          <w:bCs/>
          <w:lang w:val="en-US"/>
        </w:rPr>
        <w:t>Tesla meets WAGO</w:t>
      </w:r>
    </w:p>
    <w:p w14:paraId="737D6614" w14:textId="3F833D97" w:rsidR="00F92F5A" w:rsidRPr="00591A57" w:rsidRDefault="00591A57" w:rsidP="00F92F5A">
      <w:pPr>
        <w:pStyle w:val="Titel"/>
        <w:rPr>
          <w:sz w:val="44"/>
          <w:szCs w:val="44"/>
          <w:lang w:val="en-US"/>
        </w:rPr>
      </w:pPr>
      <w:r w:rsidRPr="00591A57">
        <w:rPr>
          <w:sz w:val="44"/>
          <w:szCs w:val="44"/>
          <w:lang w:val="en-US"/>
        </w:rPr>
        <w:t xml:space="preserve">WAGO </w:t>
      </w:r>
      <w:r w:rsidR="00F92F5A" w:rsidRPr="00591A57">
        <w:rPr>
          <w:sz w:val="44"/>
          <w:szCs w:val="44"/>
          <w:lang w:val="en-US"/>
        </w:rPr>
        <w:t xml:space="preserve">CC100 </w:t>
      </w:r>
      <w:proofErr w:type="spellStart"/>
      <w:r w:rsidR="00F92F5A" w:rsidRPr="00591A57">
        <w:rPr>
          <w:sz w:val="44"/>
          <w:szCs w:val="44"/>
          <w:lang w:val="en-US"/>
        </w:rPr>
        <w:t>Sensorboard</w:t>
      </w:r>
      <w:proofErr w:type="spellEnd"/>
      <w:r w:rsidRPr="00591A57">
        <w:rPr>
          <w:sz w:val="44"/>
          <w:szCs w:val="44"/>
          <w:lang w:val="en-US"/>
        </w:rPr>
        <w:t xml:space="preserve"> </w:t>
      </w:r>
      <w:proofErr w:type="spellStart"/>
      <w:r w:rsidRPr="00591A57">
        <w:rPr>
          <w:sz w:val="44"/>
          <w:szCs w:val="44"/>
          <w:lang w:val="en-US"/>
        </w:rPr>
        <w:t>Aufgaben</w:t>
      </w:r>
      <w:proofErr w:type="spellEnd"/>
    </w:p>
    <w:p w14:paraId="6BCC585D" w14:textId="77777777" w:rsidR="00F92F5A" w:rsidRPr="00591A57" w:rsidRDefault="00F92F5A" w:rsidP="00F92F5A">
      <w:pPr>
        <w:rPr>
          <w:lang w:val="en-US"/>
        </w:rPr>
      </w:pPr>
    </w:p>
    <w:p w14:paraId="2CC214AA" w14:textId="77777777" w:rsidR="00F92F5A" w:rsidRDefault="00F92F5A" w:rsidP="00F92F5A">
      <w:pPr>
        <w:pStyle w:val="berschrift1"/>
      </w:pPr>
      <w:r>
        <w:t>Aufgabe 1: Verdrahten des Aufbaus</w:t>
      </w:r>
    </w:p>
    <w:p w14:paraId="2C9F79ED" w14:textId="77777777" w:rsidR="00F92F5A" w:rsidRDefault="00F92F5A" w:rsidP="00F92F5A">
      <w:r>
        <w:t>Verdrahte den Aufbau nach dem beigelegten Stromlaufplan.</w:t>
      </w:r>
    </w:p>
    <w:p w14:paraId="7D154D77" w14:textId="77777777" w:rsidR="00F92F5A" w:rsidRDefault="00F92F5A" w:rsidP="00F92F5A">
      <w:pPr>
        <w:pStyle w:val="berschrift1"/>
      </w:pPr>
      <w:r>
        <w:t>Aufgabe 2: Einrichten des CC100</w:t>
      </w:r>
    </w:p>
    <w:p w14:paraId="3549BC4D" w14:textId="191CABED" w:rsidR="00F92F5A" w:rsidRDefault="00F92F5A" w:rsidP="00F92F5A">
      <w:r>
        <w:t>Schalte den CC100 ein und vergebe diesem die IP-Adresse 192.168.1.12</w:t>
      </w:r>
      <w:r w:rsidR="00591A57">
        <w:t xml:space="preserve"> bei der Nutzung mit einem Ethernet-Kabel</w:t>
      </w:r>
      <w:r>
        <w:t>. Eine Anleitung ist dem Dokument unten beigefügt.</w:t>
      </w:r>
      <w:r w:rsidR="00591A57">
        <w:t xml:space="preserve"> Alternativ kann eine Verbindung mit einem USB-C Kabel hergestellt werden. Dann wird der CC100 als Netzwerkgerät mit der IP 192.168.42.42 eingebunden.</w:t>
      </w:r>
    </w:p>
    <w:p w14:paraId="68C9A95E" w14:textId="21963490" w:rsidR="00F92F5A" w:rsidRDefault="00F92F5A" w:rsidP="00F92F5A">
      <w:pPr>
        <w:pStyle w:val="berschrift1"/>
      </w:pPr>
      <w:r>
        <w:t>Aufgabe 3: Erstes Programmieren der Steuerung</w:t>
      </w:r>
    </w:p>
    <w:p w14:paraId="1B735B5C" w14:textId="609526ED" w:rsidR="00F92F5A" w:rsidRDefault="00F92F5A" w:rsidP="00F92F5A">
      <w:r>
        <w:t xml:space="preserve">Öffne </w:t>
      </w:r>
      <w:r w:rsidR="00662080">
        <w:t>CODESYS 3.5</w:t>
      </w:r>
      <w:r>
        <w:t xml:space="preserve"> und erstelle ein Standardprojekt mit dem CC100</w:t>
      </w:r>
      <w:r w:rsidR="00662080">
        <w:t xml:space="preserve"> (751-9301)</w:t>
      </w:r>
      <w:r>
        <w:t xml:space="preserve"> als Steuerung. Die Auswahl der Programmiersprache ist dir überlassen, empfehlenswert </w:t>
      </w:r>
      <w:r w:rsidR="00662080">
        <w:t>ist</w:t>
      </w:r>
      <w:r>
        <w:t xml:space="preserve"> FUP (Bausteine) oder ST (</w:t>
      </w:r>
      <w:r w:rsidR="00662080">
        <w:t>Strukturierter Text</w:t>
      </w:r>
      <w:r>
        <w:t xml:space="preserve"> für </w:t>
      </w:r>
      <w:r w:rsidR="00662080">
        <w:t>F</w:t>
      </w:r>
      <w:r>
        <w:t xml:space="preserve">ortgeschrittene). </w:t>
      </w:r>
    </w:p>
    <w:p w14:paraId="629348A4" w14:textId="77777777" w:rsidR="00662080" w:rsidRDefault="00662080" w:rsidP="00F92F5A">
      <w:pPr>
        <w:rPr>
          <w:i/>
          <w:iCs/>
        </w:rPr>
      </w:pPr>
      <w:r>
        <w:rPr>
          <w:noProof/>
        </w:rPr>
        <w:drawing>
          <wp:inline distT="0" distB="0" distL="0" distR="0" wp14:anchorId="07E6BA0A" wp14:editId="397BCA0E">
            <wp:extent cx="2819892" cy="1496368"/>
            <wp:effectExtent l="0" t="0" r="0" b="8890"/>
            <wp:docPr id="595972032" name="Grafik 1" descr="Ein Bild, das Text, Schrift, Software,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812667" name="Grafik 1" descr="Ein Bild, das Text, Schrift, Software, Screenshot enthält.&#10;&#10;KI-generierte Inhalte können fehlerhaft sein."/>
                    <pic:cNvPicPr/>
                  </pic:nvPicPr>
                  <pic:blipFill>
                    <a:blip r:embed="rId9"/>
                    <a:stretch>
                      <a:fillRect/>
                    </a:stretch>
                  </pic:blipFill>
                  <pic:spPr>
                    <a:xfrm>
                      <a:off x="0" y="0"/>
                      <a:ext cx="2850363" cy="1512537"/>
                    </a:xfrm>
                    <a:prstGeom prst="rect">
                      <a:avLst/>
                    </a:prstGeom>
                  </pic:spPr>
                </pic:pic>
              </a:graphicData>
            </a:graphic>
          </wp:inline>
        </w:drawing>
      </w:r>
    </w:p>
    <w:p w14:paraId="33849497" w14:textId="56479F23" w:rsidR="00F92F5A" w:rsidRDefault="00F92F5A" w:rsidP="00F92F5A">
      <w:pPr>
        <w:rPr>
          <w:i/>
          <w:iCs/>
        </w:rPr>
      </w:pPr>
      <w:r w:rsidRPr="06577076">
        <w:rPr>
          <w:i/>
          <w:iCs/>
        </w:rPr>
        <w:t>Teste</w:t>
      </w:r>
      <w:r>
        <w:rPr>
          <w:i/>
          <w:iCs/>
        </w:rPr>
        <w:t xml:space="preserve"> </w:t>
      </w:r>
      <w:r w:rsidRPr="06577076">
        <w:rPr>
          <w:i/>
          <w:iCs/>
        </w:rPr>
        <w:t>zu</w:t>
      </w:r>
      <w:r w:rsidR="00662080">
        <w:rPr>
          <w:i/>
          <w:iCs/>
        </w:rPr>
        <w:t>näch</w:t>
      </w:r>
      <w:r w:rsidRPr="06577076">
        <w:rPr>
          <w:i/>
          <w:iCs/>
        </w:rPr>
        <w:t>st die Verbindung zur Steuerung. Wähle</w:t>
      </w:r>
      <w:r>
        <w:rPr>
          <w:i/>
          <w:iCs/>
        </w:rPr>
        <w:t xml:space="preserve"> </w:t>
      </w:r>
      <w:r w:rsidRPr="06577076">
        <w:rPr>
          <w:i/>
          <w:iCs/>
        </w:rPr>
        <w:t>die Steuerung im Gerätebaum aus (Device) und gebe</w:t>
      </w:r>
      <w:r>
        <w:rPr>
          <w:i/>
          <w:iCs/>
        </w:rPr>
        <w:t xml:space="preserve"> </w:t>
      </w:r>
      <w:r w:rsidRPr="06577076">
        <w:rPr>
          <w:i/>
          <w:iCs/>
        </w:rPr>
        <w:t xml:space="preserve">die Adresse </w:t>
      </w:r>
      <w:r w:rsidR="00591A57">
        <w:rPr>
          <w:i/>
          <w:iCs/>
        </w:rPr>
        <w:t xml:space="preserve">(siehe Aufgabe 2) </w:t>
      </w:r>
      <w:r w:rsidRPr="06577076">
        <w:rPr>
          <w:i/>
          <w:iCs/>
        </w:rPr>
        <w:t>der Steuerung ein.</w:t>
      </w:r>
    </w:p>
    <w:p w14:paraId="0045393B" w14:textId="77777777" w:rsidR="00F92F5A" w:rsidRDefault="00F92F5A" w:rsidP="00F92F5A">
      <w:r>
        <w:rPr>
          <w:noProof/>
        </w:rPr>
        <w:drawing>
          <wp:inline distT="0" distB="0" distL="0" distR="0" wp14:anchorId="1797892D" wp14:editId="2B764237">
            <wp:extent cx="5762625" cy="1162050"/>
            <wp:effectExtent l="0" t="0" r="0" b="0"/>
            <wp:docPr id="12291714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171424" name="Picture 1229171424"/>
                    <pic:cNvPicPr/>
                  </pic:nvPicPr>
                  <pic:blipFill>
                    <a:blip r:embed="rId10">
                      <a:extLst>
                        <a:ext uri="{28A0092B-C50C-407E-A947-70E740481C1C}">
                          <a14:useLocalDpi xmlns:a14="http://schemas.microsoft.com/office/drawing/2010/main"/>
                        </a:ext>
                      </a:extLst>
                    </a:blip>
                    <a:stretch>
                      <a:fillRect/>
                    </a:stretch>
                  </pic:blipFill>
                  <pic:spPr>
                    <a:xfrm>
                      <a:off x="0" y="0"/>
                      <a:ext cx="5762625" cy="1162050"/>
                    </a:xfrm>
                    <a:prstGeom prst="rect">
                      <a:avLst/>
                    </a:prstGeom>
                  </pic:spPr>
                </pic:pic>
              </a:graphicData>
            </a:graphic>
          </wp:inline>
        </w:drawing>
      </w:r>
    </w:p>
    <w:p w14:paraId="7AB12DC6" w14:textId="77777777" w:rsidR="00F92F5A" w:rsidRDefault="00F92F5A" w:rsidP="00F92F5A">
      <w:pPr>
        <w:rPr>
          <w:i/>
          <w:iCs/>
        </w:rPr>
      </w:pPr>
      <w:r w:rsidRPr="06577076">
        <w:rPr>
          <w:i/>
          <w:iCs/>
        </w:rPr>
        <w:lastRenderedPageBreak/>
        <w:t>Gehe</w:t>
      </w:r>
      <w:r>
        <w:rPr>
          <w:i/>
          <w:iCs/>
        </w:rPr>
        <w:t xml:space="preserve"> </w:t>
      </w:r>
      <w:r w:rsidRPr="06577076">
        <w:rPr>
          <w:i/>
          <w:iCs/>
        </w:rPr>
        <w:t xml:space="preserve">anschließend oben in der Leiste auf Online -&gt; Einloggen. </w:t>
      </w:r>
    </w:p>
    <w:p w14:paraId="7A35FE9D" w14:textId="77777777" w:rsidR="00F92F5A" w:rsidRDefault="00F92F5A" w:rsidP="00F92F5A">
      <w:pPr>
        <w:rPr>
          <w:i/>
          <w:iCs/>
        </w:rPr>
      </w:pPr>
      <w:r>
        <w:rPr>
          <w:noProof/>
        </w:rPr>
        <w:drawing>
          <wp:inline distT="0" distB="0" distL="0" distR="0" wp14:anchorId="72D6FAAA" wp14:editId="3C5B3EEC">
            <wp:extent cx="3063505" cy="441998"/>
            <wp:effectExtent l="0" t="0" r="0" b="0"/>
            <wp:docPr id="9738825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882558" name="Picture 973882558"/>
                    <pic:cNvPicPr/>
                  </pic:nvPicPr>
                  <pic:blipFill>
                    <a:blip r:embed="rId11">
                      <a:extLst>
                        <a:ext uri="{28A0092B-C50C-407E-A947-70E740481C1C}">
                          <a14:useLocalDpi xmlns:a14="http://schemas.microsoft.com/office/drawing/2010/main"/>
                        </a:ext>
                      </a:extLst>
                    </a:blip>
                    <a:stretch>
                      <a:fillRect/>
                    </a:stretch>
                  </pic:blipFill>
                  <pic:spPr>
                    <a:xfrm>
                      <a:off x="0" y="0"/>
                      <a:ext cx="3063505" cy="441998"/>
                    </a:xfrm>
                    <a:prstGeom prst="rect">
                      <a:avLst/>
                    </a:prstGeom>
                  </pic:spPr>
                </pic:pic>
              </a:graphicData>
            </a:graphic>
          </wp:inline>
        </w:drawing>
      </w:r>
    </w:p>
    <w:p w14:paraId="0475B4AA" w14:textId="3FB8E1FD" w:rsidR="00F92F5A" w:rsidRDefault="00F92F5A" w:rsidP="00F92F5A">
      <w:pPr>
        <w:rPr>
          <w:i/>
          <w:iCs/>
        </w:rPr>
      </w:pPr>
      <w:r w:rsidRPr="06577076">
        <w:rPr>
          <w:i/>
          <w:iCs/>
        </w:rPr>
        <w:t xml:space="preserve">Falls nach einem Download gefragt wird, </w:t>
      </w:r>
      <w:r w:rsidR="00591A57">
        <w:rPr>
          <w:i/>
          <w:iCs/>
        </w:rPr>
        <w:t xml:space="preserve">klicke </w:t>
      </w:r>
      <w:r>
        <w:rPr>
          <w:i/>
          <w:iCs/>
        </w:rPr>
        <w:t xml:space="preserve"> </w:t>
      </w:r>
      <w:r w:rsidR="00662080">
        <w:rPr>
          <w:i/>
          <w:iCs/>
        </w:rPr>
        <w:t>„</w:t>
      </w:r>
      <w:r w:rsidRPr="06577076">
        <w:rPr>
          <w:i/>
          <w:iCs/>
        </w:rPr>
        <w:t>ja</w:t>
      </w:r>
      <w:r w:rsidR="00662080">
        <w:rPr>
          <w:i/>
          <w:iCs/>
        </w:rPr>
        <w:t>“</w:t>
      </w:r>
      <w:r w:rsidRPr="06577076">
        <w:rPr>
          <w:i/>
          <w:iCs/>
        </w:rPr>
        <w:t>. Der Benutzer ist „</w:t>
      </w:r>
      <w:proofErr w:type="spellStart"/>
      <w:r w:rsidRPr="06577076">
        <w:rPr>
          <w:i/>
          <w:iCs/>
        </w:rPr>
        <w:t>admin</w:t>
      </w:r>
      <w:proofErr w:type="spellEnd"/>
      <w:r w:rsidRPr="06577076">
        <w:rPr>
          <w:i/>
          <w:iCs/>
        </w:rPr>
        <w:t>“, das Passwort „</w:t>
      </w:r>
      <w:proofErr w:type="spellStart"/>
      <w:r w:rsidRPr="06577076">
        <w:rPr>
          <w:i/>
          <w:iCs/>
        </w:rPr>
        <w:t>wago</w:t>
      </w:r>
      <w:proofErr w:type="spellEnd"/>
      <w:r w:rsidRPr="06577076">
        <w:rPr>
          <w:i/>
          <w:iCs/>
        </w:rPr>
        <w:t>“.</w:t>
      </w:r>
    </w:p>
    <w:p w14:paraId="32A09954" w14:textId="4342F4F4" w:rsidR="00F92F5A" w:rsidRDefault="00662080" w:rsidP="00F92F5A">
      <w:r>
        <w:t xml:space="preserve">Im </w:t>
      </w:r>
      <w:r w:rsidR="00F92F5A">
        <w:t>Programm</w:t>
      </w:r>
      <w:r>
        <w:t>baustein</w:t>
      </w:r>
      <w:r w:rsidR="00F92F5A">
        <w:t xml:space="preserve"> PLC</w:t>
      </w:r>
      <w:r>
        <w:t>_</w:t>
      </w:r>
      <w:r w:rsidR="00F92F5A">
        <w:t xml:space="preserve">PRG kannst du </w:t>
      </w:r>
      <w:r>
        <w:t xml:space="preserve">nun die Steuerungslogik </w:t>
      </w:r>
      <w:r w:rsidR="00F92F5A">
        <w:t>auf de</w:t>
      </w:r>
      <w:r>
        <w:t xml:space="preserve">m WAGO CC100 </w:t>
      </w:r>
      <w:r w:rsidR="00F92F5A">
        <w:t>programmieren.</w:t>
      </w:r>
    </w:p>
    <w:p w14:paraId="5626EE80" w14:textId="598ADE07" w:rsidR="00F92F5A" w:rsidRDefault="00F92F5A" w:rsidP="00F92F5A">
      <w:r>
        <w:t xml:space="preserve">Durch Auswahl der OnBoard IO kannst du die Variablen im Programm mit den Steuerungsausgängen verknüpfen. Klicke dazu auf den Ein oder Ausgang und dann auf die drei Punkte neben dem Namensfeld. Anschließend kannst du unter </w:t>
      </w:r>
      <w:proofErr w:type="spellStart"/>
      <w:r>
        <w:t>Application</w:t>
      </w:r>
      <w:proofErr w:type="spellEnd"/>
      <w:r>
        <w:t xml:space="preserve">-&gt;PLC_PRG </w:t>
      </w:r>
      <w:r w:rsidR="00662080">
        <w:t>die</w:t>
      </w:r>
      <w:r>
        <w:t xml:space="preserve"> </w:t>
      </w:r>
      <w:proofErr w:type="spellStart"/>
      <w:r>
        <w:t>Progammvariablen</w:t>
      </w:r>
      <w:proofErr w:type="spellEnd"/>
      <w:r>
        <w:t xml:space="preserve"> auswählen. </w:t>
      </w:r>
      <w:r>
        <w:rPr>
          <w:noProof/>
        </w:rPr>
        <w:drawing>
          <wp:inline distT="0" distB="0" distL="0" distR="0" wp14:anchorId="1389C49F" wp14:editId="2748B5EB">
            <wp:extent cx="3058229" cy="1321456"/>
            <wp:effectExtent l="0" t="0" r="8890" b="0"/>
            <wp:docPr id="1471758017" name="Grafik 1" descr="Ein Bild, das Text, Zahl,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60879" name="Grafik 1" descr="Ein Bild, das Text, Zahl, Screenshot, Schrift enthält.&#10;&#10;KI-generierte Inhalte können fehlerhaft sein."/>
                    <pic:cNvPicPr/>
                  </pic:nvPicPr>
                  <pic:blipFill>
                    <a:blip r:embed="rId12"/>
                    <a:stretch>
                      <a:fillRect/>
                    </a:stretch>
                  </pic:blipFill>
                  <pic:spPr>
                    <a:xfrm>
                      <a:off x="0" y="0"/>
                      <a:ext cx="3098893" cy="1339027"/>
                    </a:xfrm>
                    <a:prstGeom prst="rect">
                      <a:avLst/>
                    </a:prstGeom>
                  </pic:spPr>
                </pic:pic>
              </a:graphicData>
            </a:graphic>
          </wp:inline>
        </w:drawing>
      </w:r>
    </w:p>
    <w:p w14:paraId="2E988D2D" w14:textId="0B72C662" w:rsidR="00F92F5A" w:rsidRDefault="00662080" w:rsidP="00F92F5A">
      <w:r>
        <w:t xml:space="preserve">Durch das Einloggen auf die Steuerung wird das </w:t>
      </w:r>
      <w:r w:rsidR="00F92F5A">
        <w:t>Programm hoch</w:t>
      </w:r>
      <w:r>
        <w:t>ge</w:t>
      </w:r>
      <w:r w:rsidR="00F92F5A">
        <w:t>laden</w:t>
      </w:r>
      <w:r>
        <w:t>.</w:t>
      </w:r>
    </w:p>
    <w:p w14:paraId="2D6CC7AC" w14:textId="77777777" w:rsidR="00F92F5A" w:rsidRDefault="00F92F5A" w:rsidP="00F92F5A">
      <w:pPr>
        <w:rPr>
          <w:i/>
          <w:iCs/>
        </w:rPr>
      </w:pPr>
      <w:r w:rsidRPr="06577076">
        <w:rPr>
          <w:i/>
          <w:iCs/>
        </w:rPr>
        <w:t xml:space="preserve">Zuerst soll das Relais K2 nur durch den Schalter geschaltet werden. Das Relais soll schalten (sichtbar an der roten LED), wenn der Schalter S1 nicht betätigt ist. </w:t>
      </w:r>
    </w:p>
    <w:p w14:paraId="4134E089" w14:textId="77777777" w:rsidR="00F92F5A" w:rsidRDefault="00F92F5A" w:rsidP="00F92F5A">
      <w:pPr>
        <w:pStyle w:val="berschrift1"/>
      </w:pPr>
      <w:r>
        <w:t>Aufgabe 4: Einfügen des Modbus-Sensors</w:t>
      </w:r>
    </w:p>
    <w:p w14:paraId="2496B373" w14:textId="543EB679" w:rsidR="00F92F5A" w:rsidRDefault="00F92F5A" w:rsidP="00F92F5A">
      <w:r>
        <w:t xml:space="preserve">Hänge an das Gerät einen Modbus COM-Port an (Rechtsklick auf die Steuerung im Gerätebaum). Stelle sicher, dass der </w:t>
      </w:r>
      <w:r w:rsidR="00662080">
        <w:t>e</w:t>
      </w:r>
      <w:r>
        <w:t>ingestellte COM-Port COM1 ist und die Parität auf NONE eingestellt ist.</w:t>
      </w:r>
    </w:p>
    <w:p w14:paraId="446F07C9" w14:textId="77777777" w:rsidR="00F92F5A" w:rsidRDefault="00F92F5A" w:rsidP="00F92F5A">
      <w:r>
        <w:t xml:space="preserve"> </w:t>
      </w:r>
      <w:r>
        <w:rPr>
          <w:noProof/>
        </w:rPr>
        <w:drawing>
          <wp:inline distT="0" distB="0" distL="0" distR="0" wp14:anchorId="2B77CE04" wp14:editId="2E273A88">
            <wp:extent cx="3203350" cy="1229152"/>
            <wp:effectExtent l="0" t="0" r="0" b="9525"/>
            <wp:docPr id="213904866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292123" name="Grafik 1"/>
                    <pic:cNvPicPr/>
                  </pic:nvPicPr>
                  <pic:blipFill>
                    <a:blip r:embed="rId13"/>
                    <a:stretch>
                      <a:fillRect/>
                    </a:stretch>
                  </pic:blipFill>
                  <pic:spPr>
                    <a:xfrm>
                      <a:off x="0" y="0"/>
                      <a:ext cx="3221362" cy="1236063"/>
                    </a:xfrm>
                    <a:prstGeom prst="rect">
                      <a:avLst/>
                    </a:prstGeom>
                  </pic:spPr>
                </pic:pic>
              </a:graphicData>
            </a:graphic>
          </wp:inline>
        </w:drawing>
      </w:r>
    </w:p>
    <w:p w14:paraId="728A8F05" w14:textId="77777777" w:rsidR="00F92F5A" w:rsidRDefault="00F92F5A" w:rsidP="00F92F5A">
      <w:r>
        <w:t>Hänge an diesen einen Modbus Master an. In diesem muss keine Einstellung vorgenommen werden.</w:t>
      </w:r>
    </w:p>
    <w:p w14:paraId="489DAD53" w14:textId="52A4D4E5" w:rsidR="00F92F5A" w:rsidRDefault="00F92F5A" w:rsidP="00F92F5A">
      <w:r>
        <w:t>An diesen hänge jetzt einen Modbus Slave an. Dieser hat die Busadresse 4.</w:t>
      </w:r>
    </w:p>
    <w:p w14:paraId="640F2264" w14:textId="77777777" w:rsidR="00F92F5A" w:rsidRDefault="00F92F5A" w:rsidP="00F92F5A">
      <w:r>
        <w:rPr>
          <w:noProof/>
        </w:rPr>
        <w:drawing>
          <wp:inline distT="0" distB="0" distL="0" distR="0" wp14:anchorId="31FD4D65" wp14:editId="5D8EFB4C">
            <wp:extent cx="2802194" cy="420041"/>
            <wp:effectExtent l="0" t="0" r="0" b="0"/>
            <wp:docPr id="880150223" name="Grafik 1" descr="Ein Bild, das Text, Schrift, Screenshot, weiß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955052" name="Grafik 1" descr="Ein Bild, das Text, Schrift, Screenshot, weiß enthält.&#10;&#10;KI-generierte Inhalte können fehlerhaft sein."/>
                    <pic:cNvPicPr/>
                  </pic:nvPicPr>
                  <pic:blipFill>
                    <a:blip r:embed="rId14"/>
                    <a:stretch>
                      <a:fillRect/>
                    </a:stretch>
                  </pic:blipFill>
                  <pic:spPr>
                    <a:xfrm>
                      <a:off x="0" y="0"/>
                      <a:ext cx="2874396" cy="430864"/>
                    </a:xfrm>
                    <a:prstGeom prst="rect">
                      <a:avLst/>
                    </a:prstGeom>
                  </pic:spPr>
                </pic:pic>
              </a:graphicData>
            </a:graphic>
          </wp:inline>
        </w:drawing>
      </w:r>
    </w:p>
    <w:p w14:paraId="33A73CFB" w14:textId="77777777" w:rsidR="00F92F5A" w:rsidRDefault="00F92F5A" w:rsidP="00F92F5A">
      <w:r>
        <w:rPr>
          <w:noProof/>
        </w:rPr>
        <w:lastRenderedPageBreak/>
        <w:drawing>
          <wp:inline distT="0" distB="0" distL="0" distR="0" wp14:anchorId="514B8A1F" wp14:editId="59FE963C">
            <wp:extent cx="4554302" cy="677221"/>
            <wp:effectExtent l="0" t="0" r="0" b="8890"/>
            <wp:docPr id="2119436437"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337373" name="Grafik 1" descr="Ein Bild, das Text, Screenshot, Schrift, Reihe enthält.&#10;&#10;KI-generierte Inhalte können fehlerhaft sein."/>
                    <pic:cNvPicPr/>
                  </pic:nvPicPr>
                  <pic:blipFill>
                    <a:blip r:embed="rId15"/>
                    <a:stretch>
                      <a:fillRect/>
                    </a:stretch>
                  </pic:blipFill>
                  <pic:spPr>
                    <a:xfrm>
                      <a:off x="0" y="0"/>
                      <a:ext cx="4582694" cy="681443"/>
                    </a:xfrm>
                    <a:prstGeom prst="rect">
                      <a:avLst/>
                    </a:prstGeom>
                  </pic:spPr>
                </pic:pic>
              </a:graphicData>
            </a:graphic>
          </wp:inline>
        </w:drawing>
      </w:r>
    </w:p>
    <w:p w14:paraId="31DB3D2E" w14:textId="1888303B" w:rsidR="00F92F5A" w:rsidRDefault="00F92F5A" w:rsidP="00F92F5A">
      <w:r>
        <w:t>Füge dem Slave einen Modbus Kanal über Modbus Server Kanal-&gt;Kanal hinzufügen hinzu</w:t>
      </w:r>
      <w:r w:rsidR="00662080">
        <w:t xml:space="preserve"> </w:t>
      </w:r>
      <w:r w:rsidR="00662080">
        <w:t>(die Schaltfläche befindet sich unten)</w:t>
      </w:r>
      <w:r>
        <w:t>. Dieser hat den Funktionscode 3, den Offset 0x0000 und die Länge 3.</w:t>
      </w:r>
    </w:p>
    <w:p w14:paraId="42C6D8F0" w14:textId="77777777" w:rsidR="00F92F5A" w:rsidRDefault="00F92F5A" w:rsidP="00F92F5A">
      <w:r>
        <w:t xml:space="preserve"> </w:t>
      </w:r>
      <w:r>
        <w:rPr>
          <w:noProof/>
        </w:rPr>
        <w:drawing>
          <wp:inline distT="0" distB="0" distL="0" distR="0" wp14:anchorId="16D666DF" wp14:editId="3A354224">
            <wp:extent cx="2271252" cy="2249286"/>
            <wp:effectExtent l="0" t="0" r="0" b="0"/>
            <wp:docPr id="1761644192" name="Grafik 1" descr="Ein Bild, das Text, Screenshot, Zahl,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403308" name="Grafik 1" descr="Ein Bild, das Text, Screenshot, Zahl, Schrift enthält.&#10;&#10;KI-generierte Inhalte können fehlerhaft sein."/>
                    <pic:cNvPicPr/>
                  </pic:nvPicPr>
                  <pic:blipFill>
                    <a:blip r:embed="rId16"/>
                    <a:stretch>
                      <a:fillRect/>
                    </a:stretch>
                  </pic:blipFill>
                  <pic:spPr>
                    <a:xfrm>
                      <a:off x="0" y="0"/>
                      <a:ext cx="2276141" cy="2254128"/>
                    </a:xfrm>
                    <a:prstGeom prst="rect">
                      <a:avLst/>
                    </a:prstGeom>
                  </pic:spPr>
                </pic:pic>
              </a:graphicData>
            </a:graphic>
          </wp:inline>
        </w:drawing>
      </w:r>
    </w:p>
    <w:p w14:paraId="617D571C" w14:textId="17A6D238" w:rsidR="00F92F5A" w:rsidRDefault="00F92F5A" w:rsidP="00F92F5A">
      <w:r>
        <w:t>Jetzt kannst du das EA Abbild des Sensors öffnen und diese</w:t>
      </w:r>
      <w:r w:rsidR="00662080">
        <w:t>n,</w:t>
      </w:r>
      <w:r>
        <w:t xml:space="preserve"> wie bereits bei der OnBoard IO</w:t>
      </w:r>
      <w:r w:rsidR="00662080">
        <w:t>,</w:t>
      </w:r>
      <w:r>
        <w:t xml:space="preserve"> mit den Programmvariablen verknüpfen. Der dritte Wert ist der gemessene Abstand in Centimeter als Datentyp WORD.</w:t>
      </w:r>
    </w:p>
    <w:p w14:paraId="2083CAE7" w14:textId="77777777" w:rsidR="00F92F5A" w:rsidRDefault="00F92F5A" w:rsidP="00F92F5A"/>
    <w:p w14:paraId="7B0BD1D0" w14:textId="77777777" w:rsidR="00F92F5A" w:rsidRDefault="00F92F5A" w:rsidP="00F92F5A"/>
    <w:p w14:paraId="0F7D06DC" w14:textId="34E75BD2" w:rsidR="00F92F5A" w:rsidRDefault="00F92F5A" w:rsidP="00F92F5A">
      <w:pPr>
        <w:rPr>
          <w:i/>
          <w:iCs/>
        </w:rPr>
      </w:pPr>
      <w:r w:rsidRPr="06577076">
        <w:rPr>
          <w:i/>
          <w:iCs/>
        </w:rPr>
        <w:t>Der Sensor soll den Bereich überwachen und das Relais (hinter dem sich in diesem Beispiel ein Motor befindet) abschalten. Sobald der Sensor weniger als 40</w:t>
      </w:r>
      <w:r w:rsidR="00BE5BC4">
        <w:rPr>
          <w:i/>
          <w:iCs/>
        </w:rPr>
        <w:t xml:space="preserve"> </w:t>
      </w:r>
      <w:r w:rsidRPr="06577076">
        <w:rPr>
          <w:i/>
          <w:iCs/>
        </w:rPr>
        <w:t>cm misst, soll das Relais ungeachtet der Schalterstellung ausgehen.</w:t>
      </w:r>
    </w:p>
    <w:p w14:paraId="4A7CE7C9" w14:textId="7315570C" w:rsidR="00F92F5A" w:rsidRPr="00180136" w:rsidRDefault="00F92F5A" w:rsidP="00F92F5A">
      <w:r>
        <w:t>Du kannst im eingeloggten Zustand die Programmvariablen und den Gerätezustand sehen. Solltest du keinen Sensorwert erhalten, überprüfe</w:t>
      </w:r>
      <w:r w:rsidR="00BE5BC4">
        <w:t>,</w:t>
      </w:r>
      <w:r>
        <w:t xml:space="preserve"> ob neben dem Modbus Slave ein Warndreieck steht. Dies deutet auf eine fehlende Verbindung zum Sensor besteht, z.B. wenn die Datenleitungen gekreuzt wurden. Wenn die Kommunikation mit dem Sensor funktioniert, siehst du im </w:t>
      </w:r>
      <w:r w:rsidR="00BE5BC4">
        <w:t>e</w:t>
      </w:r>
      <w:r>
        <w:t xml:space="preserve">ingeloggten </w:t>
      </w:r>
      <w:r w:rsidR="00BE5BC4">
        <w:t>Z</w:t>
      </w:r>
      <w:r>
        <w:t>ustand zwei Pfeile neben dem Modbus Slave.</w:t>
      </w:r>
    </w:p>
    <w:p w14:paraId="34D4D6E6" w14:textId="77777777" w:rsidR="00F92F5A" w:rsidRDefault="00F92F5A" w:rsidP="00F92F5A">
      <w:pPr>
        <w:pStyle w:val="berschrift1"/>
      </w:pPr>
      <w:r>
        <w:t>Aufgabe 5: Anzeigen des Sensorwertes auf dem Mess- und Anzeigeelement.</w:t>
      </w:r>
    </w:p>
    <w:p w14:paraId="6444F6F7" w14:textId="262EA36D" w:rsidR="00F92F5A" w:rsidRDefault="00F92F5A" w:rsidP="00F92F5A">
      <w:r>
        <w:t>Das Anzeigeelement zeigt die Spannung von 0</w:t>
      </w:r>
      <w:r w:rsidR="00BE5BC4">
        <w:t xml:space="preserve"> </w:t>
      </w:r>
      <w:r>
        <w:t>-</w:t>
      </w:r>
      <w:r w:rsidR="00BE5BC4">
        <w:t xml:space="preserve"> </w:t>
      </w:r>
      <w:r>
        <w:t>10V am Eingang auf dem Display an. Die Spannung wird in diesem Aufbau von dem Analogausgang des CC100 bereitgestellt.</w:t>
      </w:r>
    </w:p>
    <w:p w14:paraId="44C35186" w14:textId="4C56AE83" w:rsidR="00F92F5A" w:rsidRDefault="00F92F5A" w:rsidP="00F92F5A">
      <w:r>
        <w:lastRenderedPageBreak/>
        <w:t xml:space="preserve">Den Analogausgang kannst du, wie auch die anderen Geräteausgänge, mit einer </w:t>
      </w:r>
      <w:proofErr w:type="spellStart"/>
      <w:r>
        <w:t>Progammvariable</w:t>
      </w:r>
      <w:proofErr w:type="spellEnd"/>
      <w:r>
        <w:t xml:space="preserve"> verknüpfen. Hier wird ebenfalls der Datentyp WORD verwendet. Der Ausgang erhält einen Wert von 0-32760 und gibt diesen als Spannung von 0</w:t>
      </w:r>
      <w:r w:rsidR="00BE5BC4">
        <w:t xml:space="preserve"> </w:t>
      </w:r>
      <w:r>
        <w:t>-</w:t>
      </w:r>
      <w:r w:rsidR="00BE5BC4">
        <w:t xml:space="preserve"> </w:t>
      </w:r>
      <w:r>
        <w:t>10V Aus. Die Skalierung ist linear.</w:t>
      </w:r>
    </w:p>
    <w:p w14:paraId="141B5BD2" w14:textId="77777777" w:rsidR="00F92F5A" w:rsidRDefault="00F92F5A" w:rsidP="00F92F5A">
      <w:pPr>
        <w:rPr>
          <w:i/>
          <w:iCs/>
        </w:rPr>
      </w:pPr>
      <w:r w:rsidRPr="06577076">
        <w:rPr>
          <w:i/>
          <w:iCs/>
        </w:rPr>
        <w:t>Der Sensorwert soll auf dem Display in Millimeter ausgegeben werden (ignoriere</w:t>
      </w:r>
      <w:r>
        <w:rPr>
          <w:i/>
          <w:iCs/>
        </w:rPr>
        <w:t xml:space="preserve"> </w:t>
      </w:r>
      <w:r w:rsidRPr="06577076">
        <w:rPr>
          <w:i/>
          <w:iCs/>
        </w:rPr>
        <w:t xml:space="preserve">den </w:t>
      </w:r>
      <w:r>
        <w:rPr>
          <w:i/>
          <w:iCs/>
        </w:rPr>
        <w:t>P</w:t>
      </w:r>
      <w:r w:rsidRPr="06577076">
        <w:rPr>
          <w:i/>
          <w:iCs/>
        </w:rPr>
        <w:t>unkt auf dem Display). Berechne</w:t>
      </w:r>
      <w:r>
        <w:rPr>
          <w:i/>
          <w:iCs/>
        </w:rPr>
        <w:t xml:space="preserve"> </w:t>
      </w:r>
      <w:r w:rsidRPr="06577076">
        <w:rPr>
          <w:i/>
          <w:iCs/>
        </w:rPr>
        <w:t>hierfür einen Umrechnungsfaktor und multipliziere oder dividiere</w:t>
      </w:r>
      <w:r>
        <w:rPr>
          <w:i/>
          <w:iCs/>
        </w:rPr>
        <w:t xml:space="preserve"> </w:t>
      </w:r>
      <w:r w:rsidRPr="06577076">
        <w:rPr>
          <w:i/>
          <w:iCs/>
        </w:rPr>
        <w:t>diesen auf den Sensorwert, um den Ausgangswert zu erhalten. Sollte</w:t>
      </w:r>
      <w:r>
        <w:rPr>
          <w:i/>
          <w:iCs/>
        </w:rPr>
        <w:t>st</w:t>
      </w:r>
      <w:r w:rsidRPr="06577076">
        <w:rPr>
          <w:i/>
          <w:iCs/>
        </w:rPr>
        <w:t xml:space="preserve"> </w:t>
      </w:r>
      <w:r>
        <w:rPr>
          <w:i/>
          <w:iCs/>
        </w:rPr>
        <w:t>du</w:t>
      </w:r>
      <w:r w:rsidRPr="06577076">
        <w:rPr>
          <w:i/>
          <w:iCs/>
        </w:rPr>
        <w:t xml:space="preserve"> Übersetzungsfehler wegen falschen Datentypen erhalten nutze</w:t>
      </w:r>
      <w:r>
        <w:rPr>
          <w:i/>
          <w:iCs/>
        </w:rPr>
        <w:t xml:space="preserve"> </w:t>
      </w:r>
      <w:r w:rsidRPr="06577076">
        <w:rPr>
          <w:i/>
          <w:iCs/>
        </w:rPr>
        <w:t>den Konvertierungsbaustein „WORD_TO_LREAL“ oder „LREAL_TO_WORD“</w:t>
      </w:r>
    </w:p>
    <w:p w14:paraId="789E4E78" w14:textId="77777777" w:rsidR="00F92F5A" w:rsidRDefault="00F92F5A" w:rsidP="00F92F5A">
      <w:pPr>
        <w:pStyle w:val="berschrift1"/>
      </w:pPr>
      <w:r>
        <w:t xml:space="preserve">Aufgabe 6: Hinzufügen eines </w:t>
      </w:r>
      <w:proofErr w:type="spellStart"/>
      <w:r>
        <w:t>Einlernmodus</w:t>
      </w:r>
      <w:proofErr w:type="spellEnd"/>
      <w:r>
        <w:t xml:space="preserve"> für den Sensor</w:t>
      </w:r>
    </w:p>
    <w:p w14:paraId="6C3540DC" w14:textId="3471A511" w:rsidR="00F92F5A" w:rsidRDefault="00F92F5A" w:rsidP="00F92F5A">
      <w:pPr>
        <w:rPr>
          <w:i/>
          <w:iCs/>
        </w:rPr>
      </w:pPr>
      <w:r w:rsidRPr="06577076">
        <w:rPr>
          <w:i/>
          <w:iCs/>
        </w:rPr>
        <w:t>Der Schalter soll jetzt beim Zurückschalten den Sensorwert als Grenzwert speichern. Sollte sich beim Zurückschalten ein Objekt z.B. 50cm vom Sensor entfernt befinden, dann soll der Sensor zukünftig bei unter 50</w:t>
      </w:r>
      <w:r w:rsidR="00BE5BC4">
        <w:rPr>
          <w:i/>
          <w:iCs/>
        </w:rPr>
        <w:t xml:space="preserve"> </w:t>
      </w:r>
      <w:r w:rsidRPr="06577076">
        <w:rPr>
          <w:i/>
          <w:iCs/>
        </w:rPr>
        <w:t>cm das Relais abschalten. Während der Schalter betätigt ist, bleibt das Relais weiterhin aus.</w:t>
      </w:r>
    </w:p>
    <w:p w14:paraId="52062E15" w14:textId="77777777" w:rsidR="00F92F5A" w:rsidRDefault="00F92F5A" w:rsidP="00F92F5A">
      <w:pPr>
        <w:pStyle w:val="berschrift1"/>
      </w:pPr>
      <w:r>
        <w:t>Aufgabe 7: Einschaltzeit und Sperrzeit</w:t>
      </w:r>
    </w:p>
    <w:p w14:paraId="5222C6B3" w14:textId="77777777" w:rsidR="00F92F5A" w:rsidRDefault="00F92F5A" w:rsidP="00F92F5A">
      <w:pPr>
        <w:rPr>
          <w:i/>
          <w:iCs/>
        </w:rPr>
      </w:pPr>
      <w:r w:rsidRPr="06577076">
        <w:rPr>
          <w:i/>
          <w:iCs/>
        </w:rPr>
        <w:t>Das Relais soll jetzt, nachdem ein Objekt den Sensorbereich verlässt</w:t>
      </w:r>
      <w:r>
        <w:rPr>
          <w:i/>
          <w:iCs/>
        </w:rPr>
        <w:t>,</w:t>
      </w:r>
      <w:r w:rsidRPr="06577076">
        <w:rPr>
          <w:i/>
          <w:iCs/>
        </w:rPr>
        <w:t xml:space="preserve"> für 10 Sekunden schalten. Sollte während dieser Zeit ein Objekt in den Sensorbereich gelangen, soll das Relais für 5 Sekunden gesperrt sein.</w:t>
      </w:r>
    </w:p>
    <w:p w14:paraId="1B2DB086" w14:textId="77777777" w:rsidR="00F92F5A" w:rsidRDefault="00F92F5A" w:rsidP="00F92F5A">
      <w:pPr>
        <w:pStyle w:val="berschrift1"/>
      </w:pPr>
      <w:r>
        <w:t>Aufgabe 8: Kalibrieren des Sensors</w:t>
      </w:r>
    </w:p>
    <w:p w14:paraId="42D9C2F2" w14:textId="77777777" w:rsidR="00F92F5A" w:rsidRPr="00B65D4C" w:rsidRDefault="00F92F5A" w:rsidP="00F92F5A">
      <w:pPr>
        <w:rPr>
          <w:i/>
          <w:iCs/>
        </w:rPr>
      </w:pPr>
      <w:r w:rsidRPr="06577076">
        <w:rPr>
          <w:i/>
          <w:iCs/>
        </w:rPr>
        <w:t>Versuche</w:t>
      </w:r>
      <w:r>
        <w:rPr>
          <w:i/>
          <w:iCs/>
        </w:rPr>
        <w:t xml:space="preserve"> </w:t>
      </w:r>
      <w:r w:rsidRPr="06577076">
        <w:rPr>
          <w:i/>
          <w:iCs/>
        </w:rPr>
        <w:t>durch das Verwenden von Mathematischen Operatoren den Sensorwert möglichst genau einzustellen.</w:t>
      </w:r>
    </w:p>
    <w:p w14:paraId="37189595" w14:textId="77777777" w:rsidR="00F92F5A" w:rsidRDefault="00F92F5A" w:rsidP="00F92F5A">
      <w:r>
        <w:br w:type="page"/>
      </w:r>
    </w:p>
    <w:p w14:paraId="452F3C89" w14:textId="77777777" w:rsidR="00F92F5A" w:rsidRDefault="00F92F5A" w:rsidP="00F92F5A">
      <w:pPr>
        <w:rPr>
          <w:i/>
          <w:iCs/>
        </w:rPr>
      </w:pPr>
    </w:p>
    <w:p w14:paraId="40323194" w14:textId="77777777" w:rsidR="00F92F5A" w:rsidRDefault="00F92F5A" w:rsidP="00F92F5A"/>
    <w:p w14:paraId="60A4E47D" w14:textId="550E0DB6" w:rsidR="00F92F5A" w:rsidRDefault="00B11339" w:rsidP="00F92F5A">
      <w:pPr>
        <w:pStyle w:val="Titel"/>
      </w:pPr>
      <w:r>
        <w:t>Zuweisung einer I</w:t>
      </w:r>
      <w:r w:rsidR="00F92F5A">
        <w:t>P-Adress</w:t>
      </w:r>
      <w:r>
        <w:t>e</w:t>
      </w:r>
      <w:r w:rsidR="00F92F5A">
        <w:t xml:space="preserve"> </w:t>
      </w:r>
      <w:r>
        <w:t>auf der</w:t>
      </w:r>
      <w:r w:rsidR="00F92F5A">
        <w:t xml:space="preserve"> WAGO-Steuerung über das WBM</w:t>
      </w:r>
      <w:r>
        <w:t xml:space="preserve"> für die Verbindung per Ethernet</w:t>
      </w:r>
    </w:p>
    <w:p w14:paraId="30DE7491" w14:textId="77777777" w:rsidR="00F92F5A" w:rsidRDefault="00F92F5A" w:rsidP="00F92F5A"/>
    <w:p w14:paraId="612A9A64" w14:textId="12FBFBF6" w:rsidR="00F92F5A" w:rsidRPr="00B65D4C" w:rsidRDefault="00F92F5A" w:rsidP="00F92F5A">
      <w:r>
        <w:t>Um sich mit dem Controller</w:t>
      </w:r>
      <w:r w:rsidR="00591A57">
        <w:t xml:space="preserve"> per Ethernet</w:t>
      </w:r>
      <w:r>
        <w:t xml:space="preserve"> zu verbinden, musst du diesem </w:t>
      </w:r>
      <w:r w:rsidR="00591A57">
        <w:t>zunächst</w:t>
      </w:r>
      <w:r>
        <w:t xml:space="preserve"> eine IP-Adresse </w:t>
      </w:r>
      <w:r w:rsidR="00591A57">
        <w:t>zuteilen</w:t>
      </w:r>
      <w:r>
        <w:t xml:space="preserve">. Stelle den </w:t>
      </w:r>
      <w:r w:rsidR="00591A57">
        <w:t>Schiebe-</w:t>
      </w:r>
      <w:r>
        <w:t>Schalter auf S</w:t>
      </w:r>
      <w:r w:rsidR="00B11339">
        <w:t>TOP</w:t>
      </w:r>
      <w:r>
        <w:t> und halte die R</w:t>
      </w:r>
      <w:r w:rsidR="00B11339">
        <w:t>ST</w:t>
      </w:r>
      <w:r>
        <w:t>-Taste gedrückt, bis die SYS Leuchte Orange blinkt.  </w:t>
      </w:r>
    </w:p>
    <w:p w14:paraId="3A71E59D" w14:textId="603BCC32" w:rsidR="00F92F5A" w:rsidRPr="00B65D4C" w:rsidRDefault="00B11339" w:rsidP="00F92F5A">
      <w:r>
        <w:t>Anschließend musst du</w:t>
      </w:r>
      <w:r w:rsidR="00F92F5A">
        <w:t xml:space="preserve"> deine</w:t>
      </w:r>
      <w:r>
        <w:t>m</w:t>
      </w:r>
      <w:r w:rsidR="00F92F5A">
        <w:t xml:space="preserve"> </w:t>
      </w:r>
      <w:r w:rsidR="00F92F5A" w:rsidRPr="00B65D4C">
        <w:t xml:space="preserve">Ethernet Adapter </w:t>
      </w:r>
      <w:r>
        <w:t>eine IP 192.168.1.x zuweisen</w:t>
      </w:r>
      <w:r w:rsidR="00F92F5A" w:rsidRPr="00B65D4C">
        <w:t>. </w:t>
      </w:r>
    </w:p>
    <w:p w14:paraId="332004AB" w14:textId="66C6EA8A" w:rsidR="00F92F5A" w:rsidRPr="00B65D4C" w:rsidRDefault="00F92F5A" w:rsidP="00F92F5A">
      <w:r w:rsidRPr="00B65D4C">
        <w:t>Danach öffne einen Webbrowser und g</w:t>
      </w:r>
      <w:r w:rsidR="00B11339">
        <w:t>ib</w:t>
      </w:r>
      <w:r w:rsidRPr="00B65D4C">
        <w:t xml:space="preserve"> in das Adressfeld folgende Adresse ein</w:t>
      </w:r>
      <w:r w:rsidR="00B11339">
        <w:t xml:space="preserve">: </w:t>
      </w:r>
      <w:hyperlink r:id="rId17" w:tgtFrame="_blank" w:history="1">
        <w:r w:rsidRPr="00B65D4C">
          <w:rPr>
            <w:rStyle w:val="Hyperlink"/>
          </w:rPr>
          <w:t>https://192.168.1.17/wbm</w:t>
        </w:r>
      </w:hyperlink>
      <w:r w:rsidRPr="00B65D4C">
        <w:t> </w:t>
      </w:r>
    </w:p>
    <w:p w14:paraId="6E5FDC20" w14:textId="5CC9C1EC" w:rsidR="00F92F5A" w:rsidRPr="00B65D4C" w:rsidRDefault="00F92F5A" w:rsidP="00F92F5A">
      <w:r w:rsidRPr="00B65D4C">
        <w:t xml:space="preserve">Falls der Browser eine </w:t>
      </w:r>
      <w:r w:rsidR="00B11339">
        <w:t>n</w:t>
      </w:r>
      <w:r w:rsidRPr="00B65D4C">
        <w:t xml:space="preserve">icht sichere Verbindung meldet, verbinde </w:t>
      </w:r>
      <w:r>
        <w:t>d</w:t>
      </w:r>
      <w:r w:rsidRPr="00B65D4C">
        <w:t>ich trotzdem.</w:t>
      </w:r>
    </w:p>
    <w:p w14:paraId="6E8CA6D1" w14:textId="77777777" w:rsidR="00F92F5A" w:rsidRPr="00B65D4C" w:rsidRDefault="00F92F5A" w:rsidP="00F92F5A">
      <w:r w:rsidRPr="00B65D4C">
        <w:rPr>
          <w:noProof/>
        </w:rPr>
        <w:drawing>
          <wp:inline distT="0" distB="0" distL="0" distR="0" wp14:anchorId="283743B5" wp14:editId="6B2D4E6B">
            <wp:extent cx="2994660" cy="2499360"/>
            <wp:effectExtent l="0" t="0" r="0" b="0"/>
            <wp:docPr id="264872445" name="Grafik 12" descr="Ein Bild, das Text, Screenshot, Schrift, Zah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Ein Bild, das Text, Screenshot, Schrift, Zahl enthält.&#10;&#10;Automatisch generierte Beschreibu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94660" cy="2499360"/>
                    </a:xfrm>
                    <a:prstGeom prst="rect">
                      <a:avLst/>
                    </a:prstGeom>
                    <a:noFill/>
                    <a:ln>
                      <a:noFill/>
                    </a:ln>
                  </pic:spPr>
                </pic:pic>
              </a:graphicData>
            </a:graphic>
          </wp:inline>
        </w:drawing>
      </w:r>
      <w:r w:rsidRPr="00B65D4C">
        <w:t> </w:t>
      </w:r>
    </w:p>
    <w:p w14:paraId="24E88F0C" w14:textId="77777777" w:rsidR="00F92F5A" w:rsidRPr="00B65D4C" w:rsidRDefault="00F92F5A" w:rsidP="00F92F5A">
      <w:r w:rsidRPr="00B65D4C">
        <w:t>Melde</w:t>
      </w:r>
      <w:r>
        <w:t xml:space="preserve"> dich</w:t>
      </w:r>
      <w:r w:rsidRPr="00B65D4C">
        <w:t xml:space="preserve"> mit den Zugangsdaten „</w:t>
      </w:r>
      <w:proofErr w:type="spellStart"/>
      <w:r w:rsidRPr="00B65D4C">
        <w:t>admin</w:t>
      </w:r>
      <w:proofErr w:type="spellEnd"/>
      <w:r w:rsidRPr="00B65D4C">
        <w:t>“, „</w:t>
      </w:r>
      <w:proofErr w:type="spellStart"/>
      <w:r w:rsidRPr="00B65D4C">
        <w:t>wago</w:t>
      </w:r>
      <w:proofErr w:type="spellEnd"/>
      <w:r w:rsidRPr="00B65D4C">
        <w:t>“ an. </w:t>
      </w:r>
    </w:p>
    <w:p w14:paraId="08C4813A" w14:textId="77777777" w:rsidR="00F92F5A" w:rsidRPr="00B65D4C" w:rsidRDefault="00F92F5A" w:rsidP="00F92F5A">
      <w:r w:rsidRPr="00B65D4C">
        <w:rPr>
          <w:noProof/>
        </w:rPr>
        <w:lastRenderedPageBreak/>
        <w:drawing>
          <wp:inline distT="0" distB="0" distL="0" distR="0" wp14:anchorId="44264CA4" wp14:editId="0C570D77">
            <wp:extent cx="5753100" cy="2918460"/>
            <wp:effectExtent l="0" t="0" r="0" b="0"/>
            <wp:docPr id="661739698" name="Grafik 11" descr="Ein Bild, das Text, Screenshot, Schrift, Softwar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Ein Bild, das Text, Screenshot, Schrift, Software enthält.&#10;&#10;Automatisch generierte Beschreibu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53100" cy="2918460"/>
                    </a:xfrm>
                    <a:prstGeom prst="rect">
                      <a:avLst/>
                    </a:prstGeom>
                    <a:noFill/>
                    <a:ln>
                      <a:noFill/>
                    </a:ln>
                  </pic:spPr>
                </pic:pic>
              </a:graphicData>
            </a:graphic>
          </wp:inline>
        </w:drawing>
      </w:r>
      <w:r w:rsidRPr="00B65D4C">
        <w:t> </w:t>
      </w:r>
    </w:p>
    <w:p w14:paraId="51541FE7" w14:textId="3BAF1582" w:rsidR="00F92F5A" w:rsidRPr="00B65D4C" w:rsidRDefault="00F92F5A" w:rsidP="00F92F5A">
      <w:r>
        <w:t>Gehe anschließend auf “</w:t>
      </w:r>
      <w:proofErr w:type="spellStart"/>
      <w:r>
        <w:t>Configuration</w:t>
      </w:r>
      <w:proofErr w:type="spellEnd"/>
      <w:r>
        <w:t>”. </w:t>
      </w:r>
    </w:p>
    <w:p w14:paraId="2358D0CA" w14:textId="77777777" w:rsidR="00F92F5A" w:rsidRPr="00B65D4C" w:rsidRDefault="00F92F5A" w:rsidP="00F92F5A">
      <w:r w:rsidRPr="00B65D4C">
        <w:rPr>
          <w:noProof/>
        </w:rPr>
        <w:drawing>
          <wp:inline distT="0" distB="0" distL="0" distR="0" wp14:anchorId="02AC5890" wp14:editId="28CE46FC">
            <wp:extent cx="4137660" cy="3810000"/>
            <wp:effectExtent l="0" t="0" r="0" b="0"/>
            <wp:docPr id="559327655" name="Grafik 10" descr="Ein Bild, das Text, Screenshot, Zahl,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Ein Bild, das Text, Screenshot, Zahl, Schrift enthält.&#10;&#10;Automatisch generierte Beschreibu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37660" cy="3810000"/>
                    </a:xfrm>
                    <a:prstGeom prst="rect">
                      <a:avLst/>
                    </a:prstGeom>
                    <a:noFill/>
                    <a:ln>
                      <a:noFill/>
                    </a:ln>
                  </pic:spPr>
                </pic:pic>
              </a:graphicData>
            </a:graphic>
          </wp:inline>
        </w:drawing>
      </w:r>
      <w:r w:rsidRPr="00B65D4C">
        <w:t> </w:t>
      </w:r>
    </w:p>
    <w:p w14:paraId="214E9021" w14:textId="77777777" w:rsidR="00F92F5A" w:rsidRPr="00B65D4C" w:rsidRDefault="00F92F5A" w:rsidP="00F92F5A">
      <w:r w:rsidRPr="00B65D4C">
        <w:t>Gehe dann auf Networking -&gt; TCP/IP </w:t>
      </w:r>
      <w:proofErr w:type="spellStart"/>
      <w:r w:rsidRPr="00B65D4C">
        <w:t>Configuration</w:t>
      </w:r>
      <w:proofErr w:type="spellEnd"/>
      <w:r w:rsidRPr="00B65D4C">
        <w:t> </w:t>
      </w:r>
    </w:p>
    <w:p w14:paraId="5DFC050C" w14:textId="77777777" w:rsidR="00F92F5A" w:rsidRPr="00B65D4C" w:rsidRDefault="00F92F5A" w:rsidP="00F92F5A">
      <w:r w:rsidRPr="00B65D4C">
        <w:t>  </w:t>
      </w:r>
    </w:p>
    <w:p w14:paraId="285A8D01" w14:textId="6777D351" w:rsidR="00F92F5A" w:rsidRPr="00B65D4C" w:rsidRDefault="00F92F5A" w:rsidP="00F92F5A">
      <w:r>
        <w:lastRenderedPageBreak/>
        <w:t>Stelle die Einstellung „IP-Source“ auf „Static-IP“ und die Einstellung „Static IP </w:t>
      </w:r>
      <w:proofErr w:type="spellStart"/>
      <w:r>
        <w:t>A</w:t>
      </w:r>
      <w:r w:rsidR="00B11339">
        <w:t>d</w:t>
      </w:r>
      <w:r>
        <w:t>dress</w:t>
      </w:r>
      <w:proofErr w:type="spellEnd"/>
      <w:r>
        <w:t>“ auf </w:t>
      </w:r>
      <w:r w:rsidR="00B11339">
        <w:t xml:space="preserve">z.B. </w:t>
      </w:r>
      <w:r>
        <w:t>„192.168.1.44“</w:t>
      </w:r>
      <w:r w:rsidR="00B11339">
        <w:t xml:space="preserve"> und bestätige</w:t>
      </w:r>
      <w:r>
        <w:t xml:space="preserve"> anschließend </w:t>
      </w:r>
      <w:r w:rsidR="00B11339">
        <w:t>mit</w:t>
      </w:r>
      <w:r>
        <w:t xml:space="preserve"> „</w:t>
      </w:r>
      <w:proofErr w:type="spellStart"/>
      <w:r>
        <w:t>Submit</w:t>
      </w:r>
      <w:proofErr w:type="spellEnd"/>
      <w:r>
        <w:t xml:space="preserve">“. Falls eine Meldung erscheint, kannst du diese </w:t>
      </w:r>
      <w:r w:rsidR="00B11339">
        <w:t>i</w:t>
      </w:r>
      <w:r>
        <w:t>gnorieren. </w:t>
      </w:r>
    </w:p>
    <w:p w14:paraId="34E02B91" w14:textId="77777777" w:rsidR="00F92F5A" w:rsidRPr="00B65D4C" w:rsidRDefault="00F92F5A" w:rsidP="00F92F5A">
      <w:r w:rsidRPr="00B65D4C">
        <w:rPr>
          <w:noProof/>
        </w:rPr>
        <w:drawing>
          <wp:inline distT="0" distB="0" distL="0" distR="0" wp14:anchorId="0C85EDA5" wp14:editId="08FA90FC">
            <wp:extent cx="4404360" cy="2857500"/>
            <wp:effectExtent l="0" t="0" r="0" b="0"/>
            <wp:docPr id="335276052" name="Grafik 9" descr="Ein Bild, das Text, Screenshot, Schrift, Zah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Ein Bild, das Text, Screenshot, Schrift, Zahl enthält.&#10;&#10;Automatisch generierte Beschreibu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04360" cy="2857500"/>
                    </a:xfrm>
                    <a:prstGeom prst="rect">
                      <a:avLst/>
                    </a:prstGeom>
                    <a:noFill/>
                    <a:ln>
                      <a:noFill/>
                    </a:ln>
                  </pic:spPr>
                </pic:pic>
              </a:graphicData>
            </a:graphic>
          </wp:inline>
        </w:drawing>
      </w:r>
      <w:r w:rsidRPr="00B65D4C">
        <w:t> </w:t>
      </w:r>
    </w:p>
    <w:p w14:paraId="16F4291A" w14:textId="77777777" w:rsidR="00F92F5A" w:rsidRPr="00B65D4C" w:rsidRDefault="00F92F5A" w:rsidP="00F92F5A">
      <w:r w:rsidRPr="00B65D4C">
        <w:t xml:space="preserve">Anschließend muss der Controller neu gestartet werden. </w:t>
      </w:r>
      <w:r>
        <w:t xml:space="preserve">Da die Adresse geändert wurde, musst du dich erneut mit der neuen Adresse verbinden. Gebe hierzu die neue IP-Adresse in den Browser ein, melde dich an und drücke auf Reboot oben in der Ecke. Alternativ kannst du den Controller auch über ein kurzzeitiges Trennen der Stromversorgung neustarten. </w:t>
      </w:r>
    </w:p>
    <w:p w14:paraId="2FD9929A" w14:textId="77777777" w:rsidR="00F92F5A" w:rsidRPr="00B65D4C" w:rsidRDefault="00F92F5A" w:rsidP="00F92F5A"/>
    <w:p w14:paraId="4CC8430A" w14:textId="77777777" w:rsidR="00A13A1C" w:rsidRPr="00A13A1C" w:rsidRDefault="00A13A1C" w:rsidP="00A13A1C">
      <w:pPr>
        <w:rPr>
          <w:rFonts w:ascii="Arial" w:hAnsi="Arial" w:cs="Arial"/>
        </w:rPr>
      </w:pPr>
    </w:p>
    <w:sectPr w:rsidR="00A13A1C" w:rsidRPr="00A13A1C" w:rsidSect="00A13A1C">
      <w:headerReference w:type="default" r:id="rId22"/>
      <w:footerReference w:type="even" r:id="rId23"/>
      <w:footerReference w:type="default" r:id="rId24"/>
      <w:footerReference w:type="first" r:id="rId25"/>
      <w:pgSz w:w="11906" w:h="16838"/>
      <w:pgMar w:top="2410" w:right="991" w:bottom="1134"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7B1739" w14:textId="77777777" w:rsidR="0095202B" w:rsidRDefault="0095202B" w:rsidP="00A13A1C">
      <w:pPr>
        <w:spacing w:after="0" w:line="240" w:lineRule="auto"/>
      </w:pPr>
      <w:r>
        <w:separator/>
      </w:r>
    </w:p>
  </w:endnote>
  <w:endnote w:type="continuationSeparator" w:id="0">
    <w:p w14:paraId="5D23D74E" w14:textId="77777777" w:rsidR="0095202B" w:rsidRDefault="0095202B" w:rsidP="00A13A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AE62A" w14:textId="77777777" w:rsidR="0037122E" w:rsidRDefault="0037122E">
    <w:pPr>
      <w:pStyle w:val="Fuzeile"/>
    </w:pPr>
    <w:r>
      <w:rPr>
        <w:noProof/>
      </w:rPr>
      <mc:AlternateContent>
        <mc:Choice Requires="wps">
          <w:drawing>
            <wp:anchor distT="0" distB="0" distL="0" distR="0" simplePos="0" relativeHeight="251660288" behindDoc="0" locked="0" layoutInCell="1" allowOverlap="1" wp14:anchorId="18A1C78A" wp14:editId="1170BDFF">
              <wp:simplePos x="635" y="635"/>
              <wp:positionH relativeFrom="page">
                <wp:align>center</wp:align>
              </wp:positionH>
              <wp:positionV relativeFrom="page">
                <wp:align>bottom</wp:align>
              </wp:positionV>
              <wp:extent cx="405765" cy="357505"/>
              <wp:effectExtent l="0" t="0" r="13335" b="0"/>
              <wp:wrapNone/>
              <wp:docPr id="51181318" name="Textfeld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05765" cy="357505"/>
                      </a:xfrm>
                      <a:prstGeom prst="rect">
                        <a:avLst/>
                      </a:prstGeom>
                      <a:noFill/>
                      <a:ln>
                        <a:noFill/>
                      </a:ln>
                    </wps:spPr>
                    <wps:txbx>
                      <w:txbxContent>
                        <w:p w14:paraId="4C22F3B8" w14:textId="77777777" w:rsidR="0037122E" w:rsidRPr="0037122E" w:rsidRDefault="0037122E" w:rsidP="0037122E">
                          <w:pPr>
                            <w:spacing w:after="0"/>
                            <w:rPr>
                              <w:rFonts w:ascii="Calibri" w:eastAsia="Calibri" w:hAnsi="Calibri" w:cs="Calibri"/>
                              <w:noProof/>
                              <w:color w:val="000000"/>
                              <w:sz w:val="20"/>
                              <w:szCs w:val="20"/>
                            </w:rPr>
                          </w:pPr>
                          <w:r w:rsidRPr="0037122E">
                            <w:rPr>
                              <w:rFonts w:ascii="Calibri" w:eastAsia="Calibri" w:hAnsi="Calibri" w:cs="Calibri"/>
                              <w:noProof/>
                              <w:color w:val="000000"/>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8A1C78A" id="_x0000_t202" coordsize="21600,21600" o:spt="202" path="m,l,21600r21600,l21600,xe">
              <v:stroke joinstyle="miter"/>
              <v:path gradientshapeok="t" o:connecttype="rect"/>
            </v:shapetype>
            <v:shape id="Textfeld 2" o:spid="_x0000_s1026" type="#_x0000_t202" alt="Internal" style="position:absolute;margin-left:0;margin-top:0;width:31.95pt;height:28.1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" filled="f" stroked="f">
              <v:textbox style="mso-fit-shape-to-text:t" inset="0,0,0,15pt">
                <w:txbxContent>
                  <w:p w14:paraId="4C22F3B8" w14:textId="77777777" w:rsidR="0037122E" w:rsidRPr="0037122E" w:rsidRDefault="0037122E" w:rsidP="0037122E">
                    <w:pPr>
                      <w:spacing w:after="0"/>
                      <w:rPr>
                        <w:rFonts w:ascii="Calibri" w:eastAsia="Calibri" w:hAnsi="Calibri" w:cs="Calibri"/>
                        <w:noProof/>
                        <w:color w:val="000000"/>
                        <w:sz w:val="20"/>
                        <w:szCs w:val="20"/>
                      </w:rPr>
                    </w:pPr>
                    <w:r w:rsidRPr="0037122E">
                      <w:rPr>
                        <w:rFonts w:ascii="Calibri" w:eastAsia="Calibri" w:hAnsi="Calibri" w:cs="Calibri"/>
                        <w:noProof/>
                        <w:color w:val="000000"/>
                        <w:sz w:val="20"/>
                        <w:szCs w:val="20"/>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7474184"/>
      <w:docPartObj>
        <w:docPartGallery w:val="Page Numbers (Bottom of Page)"/>
        <w:docPartUnique/>
      </w:docPartObj>
    </w:sdtPr>
    <w:sdtContent>
      <w:p w14:paraId="4B283928" w14:textId="78B5E6CB" w:rsidR="00591A57" w:rsidRDefault="00591A57">
        <w:pPr>
          <w:pStyle w:val="Fuzeile"/>
          <w:jc w:val="center"/>
        </w:pPr>
        <w:r>
          <w:fldChar w:fldCharType="begin"/>
        </w:r>
        <w:r>
          <w:instrText>PAGE   \* MERGEFORMAT</w:instrText>
        </w:r>
        <w:r>
          <w:fldChar w:fldCharType="separate"/>
        </w:r>
        <w:r>
          <w:t>2</w:t>
        </w:r>
        <w:r>
          <w:fldChar w:fldCharType="end"/>
        </w:r>
      </w:p>
    </w:sdtContent>
  </w:sdt>
  <w:p w14:paraId="21894B15" w14:textId="17058E13" w:rsidR="0037122E" w:rsidRDefault="0037122E">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9F6F5" w14:textId="77777777" w:rsidR="0037122E" w:rsidRDefault="0037122E">
    <w:pPr>
      <w:pStyle w:val="Fuzeile"/>
    </w:pPr>
    <w:r>
      <w:rPr>
        <w:noProof/>
      </w:rPr>
      <mc:AlternateContent>
        <mc:Choice Requires="wps">
          <w:drawing>
            <wp:anchor distT="0" distB="0" distL="0" distR="0" simplePos="0" relativeHeight="251659264" behindDoc="0" locked="0" layoutInCell="1" allowOverlap="1" wp14:anchorId="45F729B0" wp14:editId="36072BAA">
              <wp:simplePos x="635" y="635"/>
              <wp:positionH relativeFrom="page">
                <wp:align>center</wp:align>
              </wp:positionH>
              <wp:positionV relativeFrom="page">
                <wp:align>bottom</wp:align>
              </wp:positionV>
              <wp:extent cx="405765" cy="357505"/>
              <wp:effectExtent l="0" t="0" r="13335" b="0"/>
              <wp:wrapNone/>
              <wp:docPr id="1249537910" name="Textfeld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05765" cy="357505"/>
                      </a:xfrm>
                      <a:prstGeom prst="rect">
                        <a:avLst/>
                      </a:prstGeom>
                      <a:noFill/>
                      <a:ln>
                        <a:noFill/>
                      </a:ln>
                    </wps:spPr>
                    <wps:txbx>
                      <w:txbxContent>
                        <w:p w14:paraId="33848B25" w14:textId="77777777" w:rsidR="0037122E" w:rsidRPr="0037122E" w:rsidRDefault="0037122E" w:rsidP="0037122E">
                          <w:pPr>
                            <w:spacing w:after="0"/>
                            <w:rPr>
                              <w:rFonts w:ascii="Calibri" w:eastAsia="Calibri" w:hAnsi="Calibri" w:cs="Calibri"/>
                              <w:noProof/>
                              <w:color w:val="000000"/>
                              <w:sz w:val="20"/>
                              <w:szCs w:val="20"/>
                            </w:rPr>
                          </w:pPr>
                          <w:r w:rsidRPr="0037122E">
                            <w:rPr>
                              <w:rFonts w:ascii="Calibri" w:eastAsia="Calibri" w:hAnsi="Calibri" w:cs="Calibri"/>
                              <w:noProof/>
                              <w:color w:val="000000"/>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5F729B0" id="_x0000_t202" coordsize="21600,21600" o:spt="202" path="m,l,21600r21600,l21600,xe">
              <v:stroke joinstyle="miter"/>
              <v:path gradientshapeok="t" o:connecttype="rect"/>
            </v:shapetype>
            <v:shape id="Textfeld 1" o:spid="_x0000_s1027" type="#_x0000_t202" alt="Internal" style="position:absolute;margin-left:0;margin-top:0;width:31.95pt;height:28.1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" filled="f" stroked="f">
              <v:textbox style="mso-fit-shape-to-text:t" inset="0,0,0,15pt">
                <w:txbxContent>
                  <w:p w14:paraId="33848B25" w14:textId="77777777" w:rsidR="0037122E" w:rsidRPr="0037122E" w:rsidRDefault="0037122E" w:rsidP="0037122E">
                    <w:pPr>
                      <w:spacing w:after="0"/>
                      <w:rPr>
                        <w:rFonts w:ascii="Calibri" w:eastAsia="Calibri" w:hAnsi="Calibri" w:cs="Calibri"/>
                        <w:noProof/>
                        <w:color w:val="000000"/>
                        <w:sz w:val="20"/>
                        <w:szCs w:val="20"/>
                      </w:rPr>
                    </w:pPr>
                    <w:r w:rsidRPr="0037122E">
                      <w:rPr>
                        <w:rFonts w:ascii="Calibri" w:eastAsia="Calibri" w:hAnsi="Calibri" w:cs="Calibri"/>
                        <w:noProof/>
                        <w:color w:val="000000"/>
                        <w:sz w:val="20"/>
                        <w:szCs w:val="20"/>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B561F9" w14:textId="77777777" w:rsidR="0095202B" w:rsidRDefault="0095202B" w:rsidP="00A13A1C">
      <w:pPr>
        <w:spacing w:after="0" w:line="240" w:lineRule="auto"/>
      </w:pPr>
      <w:r>
        <w:separator/>
      </w:r>
    </w:p>
  </w:footnote>
  <w:footnote w:type="continuationSeparator" w:id="0">
    <w:p w14:paraId="3BBE6752" w14:textId="77777777" w:rsidR="0095202B" w:rsidRDefault="0095202B" w:rsidP="00A13A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739D4" w14:textId="77777777" w:rsidR="00A13A1C" w:rsidRDefault="00A13A1C" w:rsidP="00A13A1C">
    <w:pPr>
      <w:pStyle w:val="Kopfzeile"/>
      <w:ind w:left="-426"/>
    </w:pPr>
    <w:r>
      <w:rPr>
        <w:noProof/>
        <w:lang w:eastAsia="de-DE"/>
      </w:rPr>
      <w:drawing>
        <wp:anchor distT="0" distB="0" distL="114300" distR="114300" simplePos="0" relativeHeight="251658240" behindDoc="1" locked="0" layoutInCell="1" allowOverlap="1" wp14:anchorId="46F644B2" wp14:editId="70B631CF">
          <wp:simplePos x="0" y="0"/>
          <wp:positionH relativeFrom="page">
            <wp:posOffset>0</wp:posOffset>
          </wp:positionH>
          <wp:positionV relativeFrom="page">
            <wp:posOffset>0</wp:posOffset>
          </wp:positionV>
          <wp:extent cx="7678800" cy="10857600"/>
          <wp:effectExtent l="0" t="0" r="0" b="1270"/>
          <wp:wrapNone/>
          <wp:docPr id="49" name="Grafik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M-11441  Template Word &amp; Exel.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678800" cy="10857600"/>
                  </a:xfrm>
                  <a:prstGeom prst="rect">
                    <a:avLst/>
                  </a:prstGeom>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2F5A"/>
    <w:rsid w:val="0037122E"/>
    <w:rsid w:val="00422C54"/>
    <w:rsid w:val="00591A57"/>
    <w:rsid w:val="0065698B"/>
    <w:rsid w:val="00662080"/>
    <w:rsid w:val="00811475"/>
    <w:rsid w:val="0095202B"/>
    <w:rsid w:val="00A13A1C"/>
    <w:rsid w:val="00B11339"/>
    <w:rsid w:val="00BE5BC4"/>
    <w:rsid w:val="00E452E1"/>
    <w:rsid w:val="00F77FD7"/>
    <w:rsid w:val="00F92F5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F745C3"/>
  <w15:chartTrackingRefBased/>
  <w15:docId w15:val="{8E44F7D0-BCEF-4CE2-85A4-4189078F0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92F5A"/>
    <w:pPr>
      <w:spacing w:line="278" w:lineRule="auto"/>
    </w:pPr>
    <w:rPr>
      <w:kern w:val="2"/>
      <w:sz w:val="24"/>
      <w:szCs w:val="24"/>
      <w14:ligatures w14:val="standardContextual"/>
    </w:rPr>
  </w:style>
  <w:style w:type="paragraph" w:styleId="berschrift1">
    <w:name w:val="heading 1"/>
    <w:basedOn w:val="Standard"/>
    <w:next w:val="Standard"/>
    <w:link w:val="berschrift1Zchn"/>
    <w:uiPriority w:val="9"/>
    <w:qFormat/>
    <w:rsid w:val="00662080"/>
    <w:pPr>
      <w:keepNext/>
      <w:keepLines/>
      <w:spacing w:before="360" w:after="80"/>
      <w:outlineLvl w:val="0"/>
    </w:pPr>
    <w:rPr>
      <w:rFonts w:asciiTheme="majorHAnsi" w:eastAsiaTheme="majorEastAsia" w:hAnsiTheme="majorHAnsi" w:cstheme="majorBidi"/>
      <w:color w:val="6EC800"/>
      <w:sz w:val="40"/>
      <w:szCs w:val="4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A13A1C"/>
    <w:pPr>
      <w:tabs>
        <w:tab w:val="center" w:pos="4536"/>
        <w:tab w:val="right" w:pos="9072"/>
      </w:tabs>
      <w:spacing w:after="0" w:line="240" w:lineRule="auto"/>
    </w:pPr>
    <w:rPr>
      <w:kern w:val="0"/>
      <w:sz w:val="22"/>
      <w:szCs w:val="22"/>
      <w14:ligatures w14:val="none"/>
    </w:rPr>
  </w:style>
  <w:style w:type="character" w:customStyle="1" w:styleId="KopfzeileZchn">
    <w:name w:val="Kopfzeile Zchn"/>
    <w:basedOn w:val="Absatz-Standardschriftart"/>
    <w:link w:val="Kopfzeile"/>
    <w:uiPriority w:val="99"/>
    <w:rsid w:val="00A13A1C"/>
  </w:style>
  <w:style w:type="paragraph" w:styleId="Fuzeile">
    <w:name w:val="footer"/>
    <w:basedOn w:val="Standard"/>
    <w:link w:val="FuzeileZchn"/>
    <w:uiPriority w:val="99"/>
    <w:unhideWhenUsed/>
    <w:rsid w:val="00A13A1C"/>
    <w:pPr>
      <w:tabs>
        <w:tab w:val="center" w:pos="4536"/>
        <w:tab w:val="right" w:pos="9072"/>
      </w:tabs>
      <w:spacing w:after="0" w:line="240" w:lineRule="auto"/>
    </w:pPr>
    <w:rPr>
      <w:kern w:val="0"/>
      <w:sz w:val="22"/>
      <w:szCs w:val="22"/>
      <w14:ligatures w14:val="none"/>
    </w:rPr>
  </w:style>
  <w:style w:type="character" w:customStyle="1" w:styleId="FuzeileZchn">
    <w:name w:val="Fußzeile Zchn"/>
    <w:basedOn w:val="Absatz-Standardschriftart"/>
    <w:link w:val="Fuzeile"/>
    <w:uiPriority w:val="99"/>
    <w:rsid w:val="00A13A1C"/>
  </w:style>
  <w:style w:type="character" w:customStyle="1" w:styleId="berschrift1Zchn">
    <w:name w:val="Überschrift 1 Zchn"/>
    <w:basedOn w:val="Absatz-Standardschriftart"/>
    <w:link w:val="berschrift1"/>
    <w:uiPriority w:val="9"/>
    <w:rsid w:val="00662080"/>
    <w:rPr>
      <w:rFonts w:asciiTheme="majorHAnsi" w:eastAsiaTheme="majorEastAsia" w:hAnsiTheme="majorHAnsi" w:cstheme="majorBidi"/>
      <w:color w:val="6EC800"/>
      <w:kern w:val="2"/>
      <w:sz w:val="40"/>
      <w:szCs w:val="40"/>
      <w14:ligatures w14:val="standardContextual"/>
    </w:rPr>
  </w:style>
  <w:style w:type="paragraph" w:styleId="Titel">
    <w:name w:val="Title"/>
    <w:basedOn w:val="Standard"/>
    <w:next w:val="Standard"/>
    <w:link w:val="TitelZchn"/>
    <w:uiPriority w:val="10"/>
    <w:qFormat/>
    <w:rsid w:val="00F92F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92F5A"/>
    <w:rPr>
      <w:rFonts w:asciiTheme="majorHAnsi" w:eastAsiaTheme="majorEastAsia" w:hAnsiTheme="majorHAnsi" w:cstheme="majorBidi"/>
      <w:spacing w:val="-10"/>
      <w:kern w:val="28"/>
      <w:sz w:val="56"/>
      <w:szCs w:val="56"/>
      <w14:ligatures w14:val="standardContextual"/>
    </w:rPr>
  </w:style>
  <w:style w:type="character" w:styleId="Hyperlink">
    <w:name w:val="Hyperlink"/>
    <w:basedOn w:val="Absatz-Standardschriftart"/>
    <w:uiPriority w:val="99"/>
    <w:unhideWhenUsed/>
    <w:rsid w:val="00F92F5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192.168.1.17/wbm" TargetMode="External"/><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1.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015329\Downloads\MM-11441%20%20Template%20Word%20&amp;%20Exel_hochkant.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B636288DF3C1749BDF3409C1601A8C4" ma:contentTypeVersion="12" ma:contentTypeDescription="Create a new document." ma:contentTypeScope="" ma:versionID="b823b072b8d8e788d9e3637a40c01ff4">
  <xsd:schema xmlns:xsd="http://www.w3.org/2001/XMLSchema" xmlns:xs="http://www.w3.org/2001/XMLSchema" xmlns:p="http://schemas.microsoft.com/office/2006/metadata/properties" xmlns:ns2="0b0f4dcf-6880-4841-babc-047c8bde6aab" xmlns:ns3="8aa83a1f-08d1-47cd-a95d-bf9808600441" targetNamespace="http://schemas.microsoft.com/office/2006/metadata/properties" ma:root="true" ma:fieldsID="57625709f8f05d422b63366d0c2961c5" ns2:_="" ns3:_="">
    <xsd:import namespace="0b0f4dcf-6880-4841-babc-047c8bde6aab"/>
    <xsd:import namespace="8aa83a1f-08d1-47cd-a95d-bf9808600441"/>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0f4dcf-6880-4841-babc-047c8bde6aa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0f0edb10-81aa-4148-b1c9-ece792946669"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aa83a1f-08d1-47cd-a95d-bf9808600441"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49adbf13-7178-42bf-9c69-cd10b6698de8}" ma:internalName="TaxCatchAll" ma:showField="CatchAllData" ma:web="f6823837-6f83-437a-92f9-84605a78e54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b0f4dcf-6880-4841-babc-047c8bde6aab">
      <Terms xmlns="http://schemas.microsoft.com/office/infopath/2007/PartnerControls"/>
    </lcf76f155ced4ddcb4097134ff3c332f>
    <TaxCatchAll xmlns="8aa83a1f-08d1-47cd-a95d-bf9808600441" xsi:nil="true"/>
  </documentManagement>
</p:properties>
</file>

<file path=customXml/itemProps1.xml><?xml version="1.0" encoding="utf-8"?>
<ds:datastoreItem xmlns:ds="http://schemas.openxmlformats.org/officeDocument/2006/customXml" ds:itemID="{58E911C8-E6AD-4339-9642-D366350FF872}">
  <ds:schemaRefs>
    <ds:schemaRef ds:uri="http://schemas.microsoft.com/sharepoint/v3/contenttype/forms"/>
  </ds:schemaRefs>
</ds:datastoreItem>
</file>

<file path=customXml/itemProps2.xml><?xml version="1.0" encoding="utf-8"?>
<ds:datastoreItem xmlns:ds="http://schemas.openxmlformats.org/officeDocument/2006/customXml" ds:itemID="{75D665BD-747A-40E1-938C-E311EE87DE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0f4dcf-6880-4841-babc-047c8bde6aab"/>
    <ds:schemaRef ds:uri="8aa83a1f-08d1-47cd-a95d-bf980860044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F643213-966B-48EB-BA97-476051A44EFE}">
  <ds:schemaRefs>
    <ds:schemaRef ds:uri="http://schemas.microsoft.com/office/2006/metadata/properties"/>
    <ds:schemaRef ds:uri="http://schemas.microsoft.com/office/infopath/2007/PartnerControls"/>
    <ds:schemaRef ds:uri="0b0f4dcf-6880-4841-babc-047c8bde6aab"/>
    <ds:schemaRef ds:uri="8aa83a1f-08d1-47cd-a95d-bf9808600441"/>
  </ds:schemaRefs>
</ds:datastoreItem>
</file>

<file path=docProps/app.xml><?xml version="1.0" encoding="utf-8"?>
<Properties xmlns="http://schemas.openxmlformats.org/officeDocument/2006/extended-properties" xmlns:vt="http://schemas.openxmlformats.org/officeDocument/2006/docPropsVTypes">
  <Template>MM-11441  Template Word &amp; Exel_hochkant.dotx</Template>
  <TotalTime>0</TotalTime>
  <Pages>7</Pages>
  <Words>881</Words>
  <Characters>5228</Characters>
  <Application>Microsoft Office Word</Application>
  <DocSecurity>0</DocSecurity>
  <Lines>121</Lines>
  <Paragraphs>52</Paragraphs>
  <ScaleCrop>false</ScaleCrop>
  <HeadingPairs>
    <vt:vector size="2" baseType="variant">
      <vt:variant>
        <vt:lpstr>Titel</vt:lpstr>
      </vt:variant>
      <vt:variant>
        <vt:i4>1</vt:i4>
      </vt:variant>
    </vt:vector>
  </HeadingPairs>
  <TitlesOfParts>
    <vt:vector size="1" baseType="lpstr">
      <vt:lpstr/>
    </vt:vector>
  </TitlesOfParts>
  <Company>WAGO Kontakttechnik GmbH &amp; Co. KG</Company>
  <LinksUpToDate>false</LinksUpToDate>
  <CharactersWithSpaces>6057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Rehburg, Maik</dc:creator>
  <cp:keywords/>
  <dc:description/>
  <cp:lastModifiedBy>Rehburg, Maik</cp:lastModifiedBy>
  <cp:revision>5</cp:revision>
  <dcterms:created xsi:type="dcterms:W3CDTF">2025-11-18T12:45:00Z</dcterms:created>
  <dcterms:modified xsi:type="dcterms:W3CDTF">2025-11-18T13:32:00Z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4a7a6f76,30cf706,1694714a</vt:lpwstr>
  </property>
  <property fmtid="{D5CDD505-2E9C-101B-9397-08002B2CF9AE}" pid="3" name="ClassificationContentMarkingFooterFontProps">
    <vt:lpwstr>#000000,10,Calibri</vt:lpwstr>
  </property>
  <property fmtid="{D5CDD505-2E9C-101B-9397-08002B2CF9AE}" pid="4" name="ClassificationContentMarkingFooterText">
    <vt:lpwstr>Internal</vt:lpwstr>
  </property>
  <property fmtid="{D5CDD505-2E9C-101B-9397-08002B2CF9AE}" pid="5" name="MSIP_Label_6b160f33-c33b-4e10-8636-cf83f9ca7d3c_Enabled">
    <vt:lpwstr>true</vt:lpwstr>
  </property>
  <property fmtid="{D5CDD505-2E9C-101B-9397-08002B2CF9AE}" pid="6" name="MSIP_Label_6b160f33-c33b-4e10-8636-cf83f9ca7d3c_SetDate">
    <vt:lpwstr>2025-02-27T10:00:54Z</vt:lpwstr>
  </property>
  <property fmtid="{D5CDD505-2E9C-101B-9397-08002B2CF9AE}" pid="7" name="MSIP_Label_6b160f33-c33b-4e10-8636-cf83f9ca7d3c_Method">
    <vt:lpwstr>Standard</vt:lpwstr>
  </property>
  <property fmtid="{D5CDD505-2E9C-101B-9397-08002B2CF9AE}" pid="8" name="MSIP_Label_6b160f33-c33b-4e10-8636-cf83f9ca7d3c_Name">
    <vt:lpwstr>Internal</vt:lpwstr>
  </property>
  <property fmtid="{D5CDD505-2E9C-101B-9397-08002B2CF9AE}" pid="9" name="MSIP_Label_6b160f33-c33b-4e10-8636-cf83f9ca7d3c_SiteId">
    <vt:lpwstr>e211c965-dd84-4c9f-bc3f-4215552a0857</vt:lpwstr>
  </property>
  <property fmtid="{D5CDD505-2E9C-101B-9397-08002B2CF9AE}" pid="10" name="MSIP_Label_6b160f33-c33b-4e10-8636-cf83f9ca7d3c_ActionId">
    <vt:lpwstr>659b39a6-6881-413c-b0ec-5b3ccb507c91</vt:lpwstr>
  </property>
  <property fmtid="{D5CDD505-2E9C-101B-9397-08002B2CF9AE}" pid="11" name="MSIP_Label_6b160f33-c33b-4e10-8636-cf83f9ca7d3c_ContentBits">
    <vt:lpwstr>2</vt:lpwstr>
  </property>
  <property fmtid="{D5CDD505-2E9C-101B-9397-08002B2CF9AE}" pid="12" name="MSIP_Label_6b160f33-c33b-4e10-8636-cf83f9ca7d3c_Tag">
    <vt:lpwstr>10, 3, 0, 1</vt:lpwstr>
  </property>
  <property fmtid="{D5CDD505-2E9C-101B-9397-08002B2CF9AE}" pid="13" name="ContentTypeId">
    <vt:lpwstr>0x0101001B636288DF3C1749BDF3409C1601A8C4</vt:lpwstr>
  </property>
</Properties>
</file>